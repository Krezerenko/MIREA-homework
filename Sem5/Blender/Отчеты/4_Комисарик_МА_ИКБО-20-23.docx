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5F74" w14:paraId="74F2F512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F2674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E3670" wp14:editId="3F0B5774">
                  <wp:extent cx="1234440" cy="1394639"/>
                  <wp:effectExtent l="0" t="0" r="381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F74" w14:paraId="418D4A87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B7F0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E5F74" w14:paraId="26155E09" w14:textId="77777777" w:rsidTr="0051353C">
        <w:trPr>
          <w:trHeight w:val="166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FCCD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5D9F238E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D23EBAF" w14:textId="77777777" w:rsidR="00AE5F74" w:rsidRDefault="00AE5F74" w:rsidP="0051353C">
            <w:pPr>
              <w:pStyle w:val="Standard"/>
              <w:spacing w:line="276" w:lineRule="auto"/>
              <w:jc w:val="center"/>
            </w:pPr>
          </w:p>
        </w:tc>
      </w:tr>
    </w:tbl>
    <w:p w14:paraId="1CC5415C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Институт Информационных технологий (ИТ)</w:t>
      </w:r>
    </w:p>
    <w:p w14:paraId="566921D7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Кафедра инструментального и прикладного программного обеспечения (ИиППО)</w:t>
      </w:r>
    </w:p>
    <w:p w14:paraId="1A441085" w14:textId="77777777" w:rsidR="00AE5F74" w:rsidRDefault="00AE5F74" w:rsidP="00AE5F74">
      <w:pPr>
        <w:pStyle w:val="Standard"/>
        <w:widowControl w:val="0"/>
        <w:spacing w:line="276" w:lineRule="auto"/>
        <w:ind w:right="-6"/>
        <w:jc w:val="center"/>
        <w:rPr>
          <w:color w:val="000000"/>
          <w:szCs w:val="28"/>
        </w:rPr>
      </w:pPr>
    </w:p>
    <w:p w14:paraId="403A88DF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p w14:paraId="20A1A296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4"/>
      </w:tblGrid>
      <w:tr w:rsidR="00AE5F74" w14:paraId="06598B05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2A95" w14:textId="3F1DB379" w:rsidR="00AE5F74" w:rsidRPr="00A8518D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lang w:val="en-US"/>
              </w:rPr>
            </w:pPr>
            <w:r>
              <w:rPr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b/>
                <w:szCs w:val="28"/>
                <w:lang w:eastAsia="ru-RU"/>
              </w:rPr>
              <w:t>ПРАКТИЧЕСКОЙ</w:t>
            </w:r>
            <w:r>
              <w:rPr>
                <w:b/>
                <w:szCs w:val="28"/>
                <w:lang w:val="en-US" w:eastAsia="ru-RU"/>
              </w:rPr>
              <w:t xml:space="preserve"> РАБОТЕ  </w:t>
            </w:r>
            <w:r>
              <w:rPr>
                <w:b/>
                <w:szCs w:val="28"/>
                <w:lang w:eastAsia="ru-RU"/>
              </w:rPr>
              <w:t xml:space="preserve">№ </w:t>
            </w:r>
            <w:r w:rsidR="00A8518D">
              <w:rPr>
                <w:b/>
                <w:kern w:val="0"/>
                <w:szCs w:val="28"/>
                <w:lang w:val="en-US" w:eastAsia="ru-RU" w:bidi="ar-SA"/>
              </w:rPr>
              <w:t>4</w:t>
            </w:r>
          </w:p>
        </w:tc>
      </w:tr>
      <w:tr w:rsidR="00AE5F74" w14:paraId="3D0AE11F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01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AE5F74" w14:paraId="51A36F39" w14:textId="77777777" w:rsidTr="0051353C">
        <w:trPr>
          <w:trHeight w:val="1006"/>
        </w:trPr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B44A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  <w:p w14:paraId="5F35345F" w14:textId="355F8D3D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«</w:t>
            </w:r>
            <w:r w:rsidR="00996AF8" w:rsidRPr="00996AF8">
              <w:rPr>
                <w:b/>
                <w:spacing w:val="-5"/>
                <w:szCs w:val="28"/>
                <w:lang w:eastAsia="ru-RU"/>
              </w:rPr>
              <w:t>Моделирование сред и разработка приложений виртуальной и дополненной реальности</w:t>
            </w:r>
            <w:r>
              <w:rPr>
                <w:b/>
                <w:spacing w:val="-5"/>
                <w:szCs w:val="28"/>
                <w:lang w:eastAsia="ru-RU"/>
              </w:rPr>
              <w:t>»</w:t>
            </w:r>
          </w:p>
          <w:p w14:paraId="172716D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</w:tc>
      </w:tr>
    </w:tbl>
    <w:p w14:paraId="05EEBDF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4E09864" w14:textId="77777777" w:rsidR="00AE5F74" w:rsidRDefault="00AE5F74" w:rsidP="00AE5F74">
      <w:pPr>
        <w:pStyle w:val="Standard"/>
        <w:widowControl w:val="0"/>
        <w:spacing w:line="276" w:lineRule="auto"/>
        <w:jc w:val="right"/>
        <w:rPr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9"/>
        <w:gridCol w:w="3215"/>
      </w:tblGrid>
      <w:tr w:rsidR="00AE5F74" w14:paraId="1452BDF8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22C5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1599D5E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49AEEB4F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Выполнил студент группы ИКБО-20-23</w:t>
            </w:r>
          </w:p>
          <w:p w14:paraId="568615F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27AE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142D34D3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25504ACF" w14:textId="2C51CCC0" w:rsidR="00AE5F74" w:rsidRDefault="004F4416" w:rsidP="0051353C">
            <w:pPr>
              <w:pStyle w:val="Standard"/>
              <w:widowControl w:val="0"/>
              <w:shd w:val="clear" w:color="auto" w:fill="FFFFFF"/>
              <w:spacing w:line="240" w:lineRule="auto"/>
              <w:ind w:right="-57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Комисарик М.А.</w:t>
            </w:r>
          </w:p>
        </w:tc>
      </w:tr>
      <w:tr w:rsidR="00AE5F74" w14:paraId="0A0C6FD0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939B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Принял Ассистент кафедры ИиППО</w:t>
            </w:r>
          </w:p>
          <w:p w14:paraId="72818A35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F87B" w14:textId="43963F0E" w:rsidR="00AE5F74" w:rsidRDefault="00996AF8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Горбатов Г.В.</w:t>
            </w:r>
          </w:p>
        </w:tc>
      </w:tr>
    </w:tbl>
    <w:p w14:paraId="1A2A2C0C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5EE885A6" w14:textId="77777777" w:rsidR="00AE5F74" w:rsidRPr="00D14877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  <w:lang w:val="en-US" w:eastAsia="ru-RU"/>
        </w:rPr>
      </w:pPr>
    </w:p>
    <w:tbl>
      <w:tblPr>
        <w:tblW w:w="935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27"/>
        <w:gridCol w:w="2611"/>
      </w:tblGrid>
      <w:tr w:rsidR="00AE5F74" w14:paraId="0352DEBE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217A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Практическая  работа выполнена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CF59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«__»_______20</w:t>
            </w:r>
            <w:r>
              <w:rPr>
                <w:sz w:val="20"/>
                <w:szCs w:val="20"/>
                <w:lang w:val="en-US" w:eastAsia="ru-RU"/>
              </w:rPr>
              <w:t>2__</w:t>
            </w:r>
            <w:r>
              <w:rPr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E158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0002B7D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>(подпись студента)</w:t>
            </w:r>
          </w:p>
        </w:tc>
      </w:tr>
      <w:tr w:rsidR="00AE5F74" w14:paraId="14B5FBBC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BE46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3AEC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7003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E5F74" w14:paraId="19F0902A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0A3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6B9F3B7D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1901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3C5E1919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«__»_______20</w:t>
            </w:r>
            <w:r>
              <w:rPr>
                <w:sz w:val="20"/>
                <w:szCs w:val="20"/>
                <w:lang w:val="en-US" w:eastAsia="ru-RU"/>
              </w:rPr>
              <w:t>2</w:t>
            </w:r>
            <w:r>
              <w:rPr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B6D7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6D74190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 xml:space="preserve"> (подпись руководителя)</w:t>
            </w:r>
          </w:p>
        </w:tc>
      </w:tr>
    </w:tbl>
    <w:p w14:paraId="3CD754E1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color w:val="000000"/>
          <w:szCs w:val="28"/>
        </w:rPr>
      </w:pPr>
    </w:p>
    <w:p w14:paraId="2BE0095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4CD41584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F4A55E5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Москва 2025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D7B25C" w14:textId="31E227CC" w:rsidR="00A8518D" w:rsidRDefault="004A4AD5" w:rsidP="00A8518D">
      <w:pPr>
        <w:pStyle w:val="12"/>
        <w:rPr>
          <w:lang w:val="en-US"/>
        </w:rPr>
      </w:pPr>
      <w:bookmarkStart w:id="0" w:name="_Toc208314526"/>
      <w:r>
        <w:lastRenderedPageBreak/>
        <w:t>ХОД РАБОТЫ</w:t>
      </w:r>
      <w:bookmarkEnd w:id="0"/>
    </w:p>
    <w:p w14:paraId="39DD1712" w14:textId="77777777" w:rsidR="00A8518D" w:rsidRDefault="00A8518D" w:rsidP="00A8518D">
      <w:pPr>
        <w:pStyle w:val="aa"/>
        <w:keepNext/>
      </w:pPr>
      <w:r>
        <w:rPr>
          <w:noProof/>
        </w:rPr>
        <w:drawing>
          <wp:inline distT="0" distB="0" distL="0" distR="0" wp14:anchorId="36620B43" wp14:editId="7A7A7CC6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3DC26" w14:textId="66DD6710" w:rsidR="00A8518D" w:rsidRPr="00473F45" w:rsidRDefault="00A8518D" w:rsidP="00A8518D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3F45">
        <w:rPr>
          <w:noProof/>
        </w:rPr>
        <w:t>1</w:t>
      </w:r>
      <w:r>
        <w:fldChar w:fldCharType="end"/>
      </w:r>
      <w:r>
        <w:t xml:space="preserve"> - Рендер</w:t>
      </w:r>
    </w:p>
    <w:sectPr w:rsidR="00A8518D" w:rsidRPr="00473F45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7248A" w14:textId="77777777" w:rsidR="003D2282" w:rsidRDefault="003D2282" w:rsidP="00684775">
      <w:r>
        <w:separator/>
      </w:r>
    </w:p>
  </w:endnote>
  <w:endnote w:type="continuationSeparator" w:id="0">
    <w:p w14:paraId="6D3AE643" w14:textId="77777777" w:rsidR="003D2282" w:rsidRDefault="003D2282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13350" w14:textId="77777777" w:rsidR="003D2282" w:rsidRDefault="003D2282" w:rsidP="00684775">
      <w:r>
        <w:separator/>
      </w:r>
    </w:p>
  </w:footnote>
  <w:footnote w:type="continuationSeparator" w:id="0">
    <w:p w14:paraId="4D9F78BC" w14:textId="77777777" w:rsidR="003D2282" w:rsidRDefault="003D2282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2785204">
    <w:abstractNumId w:val="0"/>
  </w:num>
  <w:num w:numId="2" w16cid:durableId="413018780">
    <w:abstractNumId w:val="5"/>
  </w:num>
  <w:num w:numId="3" w16cid:durableId="147551809">
    <w:abstractNumId w:val="4"/>
  </w:num>
  <w:num w:numId="4" w16cid:durableId="1280602416">
    <w:abstractNumId w:val="2"/>
  </w:num>
  <w:num w:numId="5" w16cid:durableId="154077675">
    <w:abstractNumId w:val="6"/>
  </w:num>
  <w:num w:numId="6" w16cid:durableId="493685149">
    <w:abstractNumId w:val="7"/>
  </w:num>
  <w:num w:numId="7" w16cid:durableId="369114835">
    <w:abstractNumId w:val="1"/>
  </w:num>
  <w:num w:numId="8" w16cid:durableId="123043708">
    <w:abstractNumId w:val="7"/>
    <w:lvlOverride w:ilvl="0">
      <w:startOverride w:val="1"/>
    </w:lvlOverride>
  </w:num>
  <w:num w:numId="9" w16cid:durableId="1111438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4BD6"/>
    <w:rsid w:val="000C07EC"/>
    <w:rsid w:val="000E0E50"/>
    <w:rsid w:val="000E6D09"/>
    <w:rsid w:val="000F474E"/>
    <w:rsid w:val="00107504"/>
    <w:rsid w:val="0011074E"/>
    <w:rsid w:val="00113F25"/>
    <w:rsid w:val="00137311"/>
    <w:rsid w:val="00165AE8"/>
    <w:rsid w:val="0016688A"/>
    <w:rsid w:val="0016757B"/>
    <w:rsid w:val="00175CC7"/>
    <w:rsid w:val="00177133"/>
    <w:rsid w:val="0018040A"/>
    <w:rsid w:val="00186C3A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15CD1"/>
    <w:rsid w:val="0033372E"/>
    <w:rsid w:val="003518DF"/>
    <w:rsid w:val="00360C5B"/>
    <w:rsid w:val="00362D5B"/>
    <w:rsid w:val="0036402F"/>
    <w:rsid w:val="00373519"/>
    <w:rsid w:val="00373B55"/>
    <w:rsid w:val="003820B5"/>
    <w:rsid w:val="003A5CA6"/>
    <w:rsid w:val="003B2FB1"/>
    <w:rsid w:val="003B7B1D"/>
    <w:rsid w:val="003D2282"/>
    <w:rsid w:val="003F33A2"/>
    <w:rsid w:val="003F5794"/>
    <w:rsid w:val="0040105D"/>
    <w:rsid w:val="00403A41"/>
    <w:rsid w:val="004064DD"/>
    <w:rsid w:val="00410156"/>
    <w:rsid w:val="00424DE3"/>
    <w:rsid w:val="00451C36"/>
    <w:rsid w:val="00464584"/>
    <w:rsid w:val="004662DE"/>
    <w:rsid w:val="00473F45"/>
    <w:rsid w:val="00474676"/>
    <w:rsid w:val="004A4AD5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631A"/>
    <w:rsid w:val="00547C01"/>
    <w:rsid w:val="00557CE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A6D97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E7A1B"/>
    <w:rsid w:val="008F3CE3"/>
    <w:rsid w:val="008F5396"/>
    <w:rsid w:val="009106F2"/>
    <w:rsid w:val="009148F9"/>
    <w:rsid w:val="00917E37"/>
    <w:rsid w:val="00957FC7"/>
    <w:rsid w:val="00977B1E"/>
    <w:rsid w:val="00983E52"/>
    <w:rsid w:val="00990F0B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5012C"/>
    <w:rsid w:val="00A55158"/>
    <w:rsid w:val="00A57CC4"/>
    <w:rsid w:val="00A67C9F"/>
    <w:rsid w:val="00A8518D"/>
    <w:rsid w:val="00A90973"/>
    <w:rsid w:val="00AA223E"/>
    <w:rsid w:val="00AB501F"/>
    <w:rsid w:val="00AC1D61"/>
    <w:rsid w:val="00AD45D6"/>
    <w:rsid w:val="00AD665A"/>
    <w:rsid w:val="00AD6EEB"/>
    <w:rsid w:val="00AD71DE"/>
    <w:rsid w:val="00AE38CF"/>
    <w:rsid w:val="00AE56A1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B0C42"/>
    <w:rsid w:val="00BD0A82"/>
    <w:rsid w:val="00BD2CF2"/>
    <w:rsid w:val="00BE0254"/>
    <w:rsid w:val="00BE26A2"/>
    <w:rsid w:val="00BE3661"/>
    <w:rsid w:val="00BE6EF1"/>
    <w:rsid w:val="00BF2D82"/>
    <w:rsid w:val="00C028D0"/>
    <w:rsid w:val="00C20CAA"/>
    <w:rsid w:val="00C4248E"/>
    <w:rsid w:val="00C42FFA"/>
    <w:rsid w:val="00C52500"/>
    <w:rsid w:val="00C5343C"/>
    <w:rsid w:val="00C62B75"/>
    <w:rsid w:val="00C71EFE"/>
    <w:rsid w:val="00C8568B"/>
    <w:rsid w:val="00C90CF8"/>
    <w:rsid w:val="00CA12BA"/>
    <w:rsid w:val="00CA1EF9"/>
    <w:rsid w:val="00CA57A8"/>
    <w:rsid w:val="00CD3233"/>
    <w:rsid w:val="00CD48DB"/>
    <w:rsid w:val="00CD78A7"/>
    <w:rsid w:val="00CF1780"/>
    <w:rsid w:val="00D00AC4"/>
    <w:rsid w:val="00D01F8E"/>
    <w:rsid w:val="00D057F4"/>
    <w:rsid w:val="00D113F8"/>
    <w:rsid w:val="00D14877"/>
    <w:rsid w:val="00D148E3"/>
    <w:rsid w:val="00D216AC"/>
    <w:rsid w:val="00D23EE1"/>
    <w:rsid w:val="00D4374E"/>
    <w:rsid w:val="00D64207"/>
    <w:rsid w:val="00D71049"/>
    <w:rsid w:val="00D762BE"/>
    <w:rsid w:val="00D80E1D"/>
    <w:rsid w:val="00D8149F"/>
    <w:rsid w:val="00D845D4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7BAA"/>
    <w:rsid w:val="00E47DB9"/>
    <w:rsid w:val="00E56873"/>
    <w:rsid w:val="00E75AF1"/>
    <w:rsid w:val="00E83440"/>
    <w:rsid w:val="00E85EF5"/>
    <w:rsid w:val="00E874BF"/>
    <w:rsid w:val="00E91F19"/>
    <w:rsid w:val="00E9455B"/>
    <w:rsid w:val="00EC63F7"/>
    <w:rsid w:val="00EF2D2D"/>
    <w:rsid w:val="00EF550F"/>
    <w:rsid w:val="00F0305D"/>
    <w:rsid w:val="00F04F25"/>
    <w:rsid w:val="00F064B8"/>
    <w:rsid w:val="00F258FA"/>
    <w:rsid w:val="00F368B6"/>
    <w:rsid w:val="00F44850"/>
    <w:rsid w:val="00F515F7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~WRL1027.tmp</Template>
  <TotalTime>22153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85</cp:revision>
  <cp:lastPrinted>2025-11-21T08:55:00Z</cp:lastPrinted>
  <dcterms:created xsi:type="dcterms:W3CDTF">2024-11-22T09:41:00Z</dcterms:created>
  <dcterms:modified xsi:type="dcterms:W3CDTF">2025-11-21T09:19:00Z</dcterms:modified>
</cp:coreProperties>
</file>